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4C31D307" wp14:editId="2E79A43D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95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B9E72D5" wp14:editId="58A81178">
                      <wp:extent cx="374332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4332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BE2FCD" w:rsidP="00D077E9">
                                  <w:pPr>
                                    <w:pStyle w:val="Title"/>
                                  </w:pPr>
                                  <w:proofErr w:type="spellStart"/>
                                  <w:r>
                                    <w:t>Maths</w:t>
                                  </w:r>
                                  <w:proofErr w:type="spellEnd"/>
                                  <w:r w:rsidR="00DE427C">
                                    <w:t xml:space="preserve"> Holiday homework</w:t>
                                  </w:r>
                                </w:p>
                                <w:p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B9E72D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4.7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" filled="f" stroked="f" strokeweight=".5pt">
                      <v:textbox>
                        <w:txbxContent>
                          <w:p w:rsidR="00D077E9" w:rsidRPr="00D86945" w:rsidRDefault="00BE2FCD" w:rsidP="00D077E9">
                            <w:pPr>
                              <w:pStyle w:val="Title"/>
                            </w:pPr>
                            <w:proofErr w:type="spellStart"/>
                            <w:r>
                              <w:t>Maths</w:t>
                            </w:r>
                            <w:proofErr w:type="spellEnd"/>
                            <w:r w:rsidR="00DE427C">
                              <w:t xml:space="preserve"> Holiday homework</w:t>
                            </w:r>
                          </w:p>
                          <w:p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2B31C5C" wp14:editId="6C53C13F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3A8915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18FF88964676440C93CF9B21A9F83A7B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BE2FCD">
                  <w:rPr>
                    <w:rStyle w:val="SubtitleChar"/>
                    <w:b w:val="0"/>
                    <w:noProof/>
                  </w:rPr>
                  <w:t>June 20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4298732" wp14:editId="28346601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19DD86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A17A85" w:rsidP="00D077E9">
            <w:sdt>
              <w:sdtPr>
                <w:id w:val="-1740469667"/>
                <w:placeholder>
                  <w:docPart w:val="BB895D0B34B848C0878383249422BC9F"/>
                </w:placeholder>
                <w:showingPlcHdr/>
                <w15:appearance w15:val="hidden"/>
              </w:sdtPr>
              <w:sdtEndPr/>
              <w:sdtContent>
                <w:r w:rsidR="00D077E9">
                  <w:t>COMPANY NAME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421910A890E74B0D98EA66BE63E8DDB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DE427C">
                  <w:t>G V TANISH VETTRIVEL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84B5856" wp14:editId="6D88B1A2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6D8DD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0137E40" wp14:editId="76DF3463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81018C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D30BC1" w:rsidRDefault="00BE2FCD" w:rsidP="00DF027C">
      <w:r>
        <w:rPr>
          <w:noProof/>
        </w:rPr>
        <w:lastRenderedPageBreak/>
        <w:drawing>
          <wp:inline distT="0" distB="0" distL="0" distR="0">
            <wp:extent cx="6265069" cy="8353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6-20 at 6.47.14 AM (2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14" cy="8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C1" w:rsidRDefault="00BE2FCD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8339455" cy="6254750"/>
            <wp:effectExtent l="0" t="5397" r="0" b="0"/>
            <wp:wrapTight wrapText="bothSides">
              <wp:wrapPolygon edited="0">
                <wp:start x="21614" y="19"/>
                <wp:lineTo x="52" y="19"/>
                <wp:lineTo x="52" y="21531"/>
                <wp:lineTo x="21614" y="21531"/>
                <wp:lineTo x="21614" y="19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06-20 at 6.47.15 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945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BC1">
        <w:br w:type="page"/>
      </w:r>
    </w:p>
    <w:p w:rsidR="006A3977" w:rsidRDefault="00BE2FCD" w:rsidP="00DF027C">
      <w:r>
        <w:rPr>
          <w:noProof/>
        </w:rPr>
        <w:lastRenderedPageBreak/>
        <w:drawing>
          <wp:inline distT="0" distB="0" distL="0" distR="0">
            <wp:extent cx="8270240" cy="6202680"/>
            <wp:effectExtent l="508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6-20 at 6.47.14 A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0800" cy="62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5E" w:rsidRPr="00D70D02" w:rsidRDefault="00BE2FCD" w:rsidP="00BE2FCD">
      <w:pPr>
        <w:spacing w:after="200"/>
      </w:pPr>
      <w:r>
        <w:rPr>
          <w:noProof/>
        </w:rPr>
        <w:lastRenderedPageBreak/>
        <w:drawing>
          <wp:inline distT="0" distB="0" distL="0" distR="0">
            <wp:extent cx="6409083" cy="556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06-20 at 6.47.14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7" t="-1208" b="1208"/>
                    <a:stretch/>
                  </pic:blipFill>
                  <pic:spPr bwMode="auto">
                    <a:xfrm>
                      <a:off x="0" y="0"/>
                      <a:ext cx="6422682" cy="557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05E" w:rsidRPr="00D70D02" w:rsidSect="00DF027C">
      <w:headerReference w:type="default" r:id="rId13"/>
      <w:footerReference w:type="default" r:id="rId1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A85" w:rsidRDefault="00A17A85">
      <w:r>
        <w:separator/>
      </w:r>
    </w:p>
    <w:p w:rsidR="00A17A85" w:rsidRDefault="00A17A85"/>
  </w:endnote>
  <w:endnote w:type="continuationSeparator" w:id="0">
    <w:p w:rsidR="00A17A85" w:rsidRDefault="00A17A85">
      <w:r>
        <w:continuationSeparator/>
      </w:r>
    </w:p>
    <w:p w:rsidR="00A17A85" w:rsidRDefault="00A17A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83263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0BC1" w:rsidRDefault="00D30B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2FC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A85" w:rsidRDefault="00A17A85">
      <w:r>
        <w:separator/>
      </w:r>
    </w:p>
    <w:p w:rsidR="00A17A85" w:rsidRDefault="00A17A85"/>
  </w:footnote>
  <w:footnote w:type="continuationSeparator" w:id="0">
    <w:p w:rsidR="00A17A85" w:rsidRDefault="00A17A85">
      <w:r>
        <w:continuationSeparator/>
      </w:r>
    </w:p>
    <w:p w:rsidR="00A17A85" w:rsidRDefault="00A17A8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27C"/>
    <w:rsid w:val="0002482E"/>
    <w:rsid w:val="00050324"/>
    <w:rsid w:val="000A0150"/>
    <w:rsid w:val="000A4B69"/>
    <w:rsid w:val="000D69A2"/>
    <w:rsid w:val="000E63C9"/>
    <w:rsid w:val="00130E9D"/>
    <w:rsid w:val="00150A6D"/>
    <w:rsid w:val="00185B35"/>
    <w:rsid w:val="001F2BC8"/>
    <w:rsid w:val="001F5F6B"/>
    <w:rsid w:val="00243EBC"/>
    <w:rsid w:val="00246A35"/>
    <w:rsid w:val="00283ED9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A3977"/>
    <w:rsid w:val="006D7E78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24A4"/>
    <w:rsid w:val="00943026"/>
    <w:rsid w:val="00966B81"/>
    <w:rsid w:val="009C7720"/>
    <w:rsid w:val="00A17A85"/>
    <w:rsid w:val="00A23AFA"/>
    <w:rsid w:val="00A25BB1"/>
    <w:rsid w:val="00A31B3E"/>
    <w:rsid w:val="00A532F3"/>
    <w:rsid w:val="00A8489E"/>
    <w:rsid w:val="00AC29F3"/>
    <w:rsid w:val="00B231E5"/>
    <w:rsid w:val="00BE2FCD"/>
    <w:rsid w:val="00C02B87"/>
    <w:rsid w:val="00C4086D"/>
    <w:rsid w:val="00CA1896"/>
    <w:rsid w:val="00CB5B28"/>
    <w:rsid w:val="00CF5371"/>
    <w:rsid w:val="00D0323A"/>
    <w:rsid w:val="00D0559F"/>
    <w:rsid w:val="00D077E9"/>
    <w:rsid w:val="00D30BC1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427C"/>
    <w:rsid w:val="00DF027C"/>
    <w:rsid w:val="00E00A32"/>
    <w:rsid w:val="00E22ACD"/>
    <w:rsid w:val="00E620B0"/>
    <w:rsid w:val="00E81B40"/>
    <w:rsid w:val="00EC6F6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1496927-D034-42EB-8603-8327E3C7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vtanish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8FF88964676440C93CF9B21A9F83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C00363-2322-4AE2-91B1-068DD0A693D7}"/>
      </w:docPartPr>
      <w:docPartBody>
        <w:p w:rsidR="005B36F6" w:rsidRDefault="00C728BC">
          <w:pPr>
            <w:pStyle w:val="18FF88964676440C93CF9B21A9F83A7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B895D0B34B848C0878383249422BC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432FD-6940-42E1-BA5E-54360BE4388C}"/>
      </w:docPartPr>
      <w:docPartBody>
        <w:p w:rsidR="005B36F6" w:rsidRDefault="00C728BC">
          <w:pPr>
            <w:pStyle w:val="BB895D0B34B848C0878383249422BC9F"/>
          </w:pPr>
          <w:r>
            <w:t>COMPANY NAME</w:t>
          </w:r>
        </w:p>
      </w:docPartBody>
    </w:docPart>
    <w:docPart>
      <w:docPartPr>
        <w:name w:val="421910A890E74B0D98EA66BE63E8D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FA040F-A8DA-4043-BB2D-C18D3A023842}"/>
      </w:docPartPr>
      <w:docPartBody>
        <w:p w:rsidR="005B36F6" w:rsidRDefault="00C728BC">
          <w:pPr>
            <w:pStyle w:val="421910A890E74B0D98EA66BE63E8DDBB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8BC"/>
    <w:rsid w:val="001148C9"/>
    <w:rsid w:val="005B36F6"/>
    <w:rsid w:val="00C728BC"/>
    <w:rsid w:val="00CF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18FF88964676440C93CF9B21A9F83A7B">
    <w:name w:val="18FF88964676440C93CF9B21A9F83A7B"/>
  </w:style>
  <w:style w:type="paragraph" w:customStyle="1" w:styleId="BB895D0B34B848C0878383249422BC9F">
    <w:name w:val="BB895D0B34B848C0878383249422BC9F"/>
  </w:style>
  <w:style w:type="paragraph" w:customStyle="1" w:styleId="421910A890E74B0D98EA66BE63E8DDBB">
    <w:name w:val="421910A890E74B0D98EA66BE63E8DDBB"/>
  </w:style>
  <w:style w:type="paragraph" w:customStyle="1" w:styleId="3FD454E5E94E4B25AF475AC0CB65AEA2">
    <w:name w:val="3FD454E5E94E4B25AF475AC0CB65AEA2"/>
  </w:style>
  <w:style w:type="paragraph" w:customStyle="1" w:styleId="BBAD107279A84BF2AE739674849096D9">
    <w:name w:val="BBAD107279A84BF2AE739674849096D9"/>
  </w:style>
  <w:style w:type="paragraph" w:customStyle="1" w:styleId="F24016F173E8461C980D6A02A21975F4">
    <w:name w:val="F24016F173E8461C980D6A02A21975F4"/>
  </w:style>
  <w:style w:type="paragraph" w:customStyle="1" w:styleId="A04799B370184793A475F674063CCBB0">
    <w:name w:val="A04799B370184793A475F674063CCBB0"/>
  </w:style>
  <w:style w:type="paragraph" w:customStyle="1" w:styleId="8C79695B036E4386BAA91926BE7111DE">
    <w:name w:val="8C79695B036E4386BAA91926BE711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G V TANISH VETTRIVEL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5002DB-A1DD-4A83-9B12-7A1D36C6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15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gvtanish</dc:creator>
  <cp:keywords/>
  <cp:lastModifiedBy>gvtanish</cp:lastModifiedBy>
  <cp:revision>11</cp:revision>
  <cp:lastPrinted>2006-08-01T17:47:00Z</cp:lastPrinted>
  <dcterms:created xsi:type="dcterms:W3CDTF">2021-06-16T05:45:00Z</dcterms:created>
  <dcterms:modified xsi:type="dcterms:W3CDTF">2021-06-20T01:33:00Z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